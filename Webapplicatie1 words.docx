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id w:val="1992749415"/>
        <w:docPartObj>
          <w:docPartGallery w:val="Cover Pages"/>
          <w:docPartUnique/>
        </w:docPartObj>
      </w:sdtPr>
      <w:sdtContent>
        <w:p w14:paraId="28776D96" w14:textId="77777777" w:rsidR="00C648B8" w:rsidRDefault="00C648B8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61703E77" wp14:editId="2A194F2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ep 4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hthoek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hthoek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41D2DFC5" id="Groep 48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">
                    <v:shape id="Rechthoek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" path="m,l7312660,r,1129665l3619500,733425,,1091565,,xe" fillcolor="#156082 [3204]" stroked="f" strokeweight="1.5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hthoek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" stroked="f" strokeweight="1.5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7FE1835" wp14:editId="59F373F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kstvak 5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A655150" w14:textId="77777777" w:rsidR="00C648B8" w:rsidRDefault="00C648B8">
                                <w:pPr>
                                  <w:pStyle w:val="Geenafstand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Samenvatting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0BED4315" w14:textId="77777777" w:rsidR="00C648B8" w:rsidRDefault="006F7C0A">
                                    <w:pPr>
                                      <w:pStyle w:val="Geenafstand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 w:rsidRPr="006F7C0A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Wim </w:t>
                                    </w:r>
                                    <w:r w:rsidR="009B0221" w:rsidRPr="006F7C0A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Fokker</w:t>
                                    </w:r>
                                    <w:r w:rsidRPr="006F7C0A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  <w:t>student 1217945</w:t>
                                    </w:r>
                                    <w:r w:rsidRPr="006F7C0A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  <w:t>Klas TIA4v1a</w:t>
                                    </w:r>
                                  </w:p>
                                </w:sdtContent>
                              </w:sdt>
                              <w:p w14:paraId="28332804" w14:textId="38386102" w:rsidR="00995ACD" w:rsidRDefault="00995ACD">
                                <w:pPr>
                                  <w:pStyle w:val="Geenafstand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 xml:space="preserve">Datum: </w:t>
                                </w:r>
                                <w:r w:rsidR="004175C3"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30</w:t>
                                </w:r>
                                <w: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/</w:t>
                                </w:r>
                                <w:r w:rsidR="003833A2"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0</w:t>
                                </w:r>
                                <w:r w:rsidR="004175C3"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3</w:t>
                                </w:r>
                                <w: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/202</w:t>
                                </w:r>
                                <w:r w:rsidR="003833A2"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type w14:anchorId="27FE1835" id="_x0000_t202" coordsize="21600,21600" o:spt="202" path="m,l,21600r21600,l21600,xe">
                    <v:stroke joinstyle="miter"/>
                    <v:path gradientshapeok="t" o:connecttype="rect"/>
                  </v:shapetype>
                  <v:shape id="Tekstvak 50" o:spid="_x0000_s1026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" filled="f" stroked="f" strokeweight=".5pt">
                    <v:textbox style="mso-fit-shape-to-text:t" inset="126pt,0,54pt,0">
                      <w:txbxContent>
                        <w:p w14:paraId="2A655150" w14:textId="77777777" w:rsidR="00C648B8" w:rsidRDefault="00C648B8">
                          <w:pPr>
                            <w:pStyle w:val="Geenafstand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Samenvatting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0BED4315" w14:textId="77777777" w:rsidR="00C648B8" w:rsidRDefault="006F7C0A">
                              <w:pPr>
                                <w:pStyle w:val="Geenafstand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 w:rsidRPr="006F7C0A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Wim </w:t>
                              </w:r>
                              <w:r w:rsidR="009B0221" w:rsidRPr="006F7C0A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Fokker</w:t>
                              </w:r>
                              <w:r w:rsidRPr="006F7C0A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  <w:t>student 1217945</w:t>
                              </w:r>
                              <w:r w:rsidRPr="006F7C0A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  <w:t>Klas TIA4v1a</w:t>
                              </w:r>
                            </w:p>
                          </w:sdtContent>
                        </w:sdt>
                        <w:p w14:paraId="28332804" w14:textId="38386102" w:rsidR="00995ACD" w:rsidRDefault="00995ACD">
                          <w:pPr>
                            <w:pStyle w:val="Geenafstand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 xml:space="preserve">Datum: </w:t>
                          </w:r>
                          <w:r w:rsidR="004175C3"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>30</w:t>
                          </w:r>
                          <w: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>/</w:t>
                          </w:r>
                          <w:r w:rsidR="003833A2"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>0</w:t>
                          </w:r>
                          <w:r w:rsidR="004175C3"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>3</w:t>
                          </w:r>
                          <w: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>/202</w:t>
                          </w:r>
                          <w:r w:rsidR="003833A2"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>6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BB45B83" wp14:editId="0127A4CF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kstvak 5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5F994E2" w14:textId="3EAF8EE6" w:rsidR="00C648B8" w:rsidRDefault="00000000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itel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AB0E6C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[</w:t>
                                    </w:r>
                                    <w:r w:rsidR="003833A2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Webapplicatie 1</w:t>
                                    </w:r>
                                    <w:r w:rsidR="00AB0E6C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]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Ondertitel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22D16E3B" w14:textId="77777777" w:rsidR="00C648B8" w:rsidRDefault="00AB0E6C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Wim Fokker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6BB45B83" id="Tekstvak 51" o:spid="_x0000_s1027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" filled="f" stroked="f" strokeweight=".5pt">
                    <v:textbox inset="126pt,0,54pt,0">
                      <w:txbxContent>
                        <w:p w14:paraId="15F994E2" w14:textId="3EAF8EE6" w:rsidR="00C648B8" w:rsidRDefault="008D7064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itel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AB0E6C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[</w:t>
                              </w:r>
                              <w:r w:rsidR="003833A2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Webapplicatie 1</w:t>
                              </w:r>
                              <w:r w:rsidR="00AB0E6C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]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Ondertitel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22D16E3B" w14:textId="77777777" w:rsidR="00C648B8" w:rsidRDefault="00AB0E6C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Wim Fokker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08B3D3DC" w14:textId="77777777" w:rsidR="00231AB8" w:rsidRDefault="006F7C0A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8EA422F" wp14:editId="7DF9EC9F">
                    <wp:simplePos x="0" y="0"/>
                    <wp:positionH relativeFrom="page">
                      <wp:posOffset>222250</wp:posOffset>
                    </wp:positionH>
                    <wp:positionV relativeFrom="page">
                      <wp:posOffset>9264650</wp:posOffset>
                    </wp:positionV>
                    <wp:extent cx="7315200" cy="454660"/>
                    <wp:effectExtent l="0" t="0" r="0" b="2540"/>
                    <wp:wrapSquare wrapText="bothSides"/>
                    <wp:docPr id="152" name="Tekstvak 4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4546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eu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2E49181B" w14:textId="77777777" w:rsidR="00C648B8" w:rsidRDefault="00DE08A1">
                                    <w:pPr>
                                      <w:pStyle w:val="Geenafstand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Wim Fokker</w:t>
                                    </w:r>
                                  </w:p>
                                </w:sdtContent>
                              </w:sdt>
                              <w:p w14:paraId="452E9A33" w14:textId="77777777" w:rsidR="00C648B8" w:rsidRDefault="00C648B8">
                                <w:pPr>
                                  <w:pStyle w:val="Geenafstand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68EA422F" id="Tekstvak 49" o:spid="_x0000_s1028" type="#_x0000_t202" style="position:absolute;margin-left:17.5pt;margin-top:729.5pt;width:8in;height:35.8pt;z-index:251660288;visibility:visible;mso-wrap-style:square;mso-width-percent:941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eu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2E49181B" w14:textId="77777777" w:rsidR="00C648B8" w:rsidRDefault="00DE08A1">
                              <w:pPr>
                                <w:pStyle w:val="Geenafstand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Wim Fokker</w:t>
                              </w:r>
                            </w:p>
                          </w:sdtContent>
                        </w:sdt>
                        <w:p w14:paraId="452E9A33" w14:textId="77777777" w:rsidR="00C648B8" w:rsidRDefault="00C648B8">
                          <w:pPr>
                            <w:pStyle w:val="Geenafstand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C648B8">
            <w:br w:type="page"/>
          </w:r>
        </w:p>
        <w:sdt>
          <w:sdtPr>
            <w:id w:val="717010876"/>
            <w:docPartObj>
              <w:docPartGallery w:val="Table of Contents"/>
              <w:docPartUnique/>
            </w:docPartObj>
          </w:sdtPr>
          <w:sdtEndPr>
            <w:rPr>
              <w:b/>
              <w:bCs/>
              <w:lang w:val="nl-NL"/>
            </w:rPr>
          </w:sdtEndPr>
          <w:sdtContent>
            <w:p w14:paraId="75D35385" w14:textId="77777777" w:rsidR="00231AB8" w:rsidRPr="00C0387D" w:rsidRDefault="00231AB8" w:rsidP="002F69F5">
              <w:pPr>
                <w:rPr>
                  <w:color w:val="4C94D8" w:themeColor="text2" w:themeTint="80"/>
                </w:rPr>
              </w:pPr>
              <w:proofErr w:type="spellStart"/>
              <w:r w:rsidRPr="00C0387D">
                <w:rPr>
                  <w:color w:val="4C94D8" w:themeColor="text2" w:themeTint="80"/>
                </w:rPr>
                <w:t>Inhoud</w:t>
              </w:r>
              <w:proofErr w:type="spellEnd"/>
            </w:p>
            <w:p w14:paraId="68D8352F" w14:textId="0C62DFA2" w:rsidR="00F7458B" w:rsidRDefault="00231AB8">
              <w:pPr>
                <w:pStyle w:val="Inhopg1"/>
                <w:tabs>
                  <w:tab w:val="right" w:leader="dot" w:pos="9016"/>
                </w:tabs>
                <w:rPr>
                  <w:rFonts w:eastAsiaTheme="minorEastAsia"/>
                  <w:noProof/>
                  <w:lang w:val="en-NL" w:eastAsia="en-NL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23007341" w:history="1">
                <w:r w:rsidR="00F7458B" w:rsidRPr="00165512">
                  <w:rPr>
                    <w:rStyle w:val="Hyperlink"/>
                    <w:noProof/>
                  </w:rPr>
                  <w:t>Moodboard restaurant</w:t>
                </w:r>
                <w:r w:rsidR="00F7458B">
                  <w:rPr>
                    <w:noProof/>
                    <w:webHidden/>
                  </w:rPr>
                  <w:tab/>
                </w:r>
                <w:r w:rsidR="00F7458B">
                  <w:rPr>
                    <w:noProof/>
                    <w:webHidden/>
                  </w:rPr>
                  <w:fldChar w:fldCharType="begin"/>
                </w:r>
                <w:r w:rsidR="00F7458B">
                  <w:rPr>
                    <w:noProof/>
                    <w:webHidden/>
                  </w:rPr>
                  <w:instrText xml:space="preserve"> PAGEREF _Toc223007341 \h </w:instrText>
                </w:r>
                <w:r w:rsidR="00F7458B">
                  <w:rPr>
                    <w:noProof/>
                    <w:webHidden/>
                  </w:rPr>
                </w:r>
                <w:r w:rsidR="00F7458B">
                  <w:rPr>
                    <w:noProof/>
                    <w:webHidden/>
                  </w:rPr>
                  <w:fldChar w:fldCharType="separate"/>
                </w:r>
                <w:r w:rsidR="00F7458B">
                  <w:rPr>
                    <w:noProof/>
                    <w:webHidden/>
                  </w:rPr>
                  <w:t>2</w:t>
                </w:r>
                <w:r w:rsidR="00F7458B">
                  <w:rPr>
                    <w:noProof/>
                    <w:webHidden/>
                  </w:rPr>
                  <w:fldChar w:fldCharType="end"/>
                </w:r>
              </w:hyperlink>
            </w:p>
            <w:p w14:paraId="497D39FE" w14:textId="0C25057F" w:rsidR="00F7458B" w:rsidRDefault="00F7458B">
              <w:pPr>
                <w:pStyle w:val="Inhopg1"/>
                <w:tabs>
                  <w:tab w:val="right" w:leader="dot" w:pos="9016"/>
                </w:tabs>
                <w:rPr>
                  <w:rFonts w:eastAsiaTheme="minorEastAsia"/>
                  <w:noProof/>
                  <w:lang w:val="en-NL" w:eastAsia="en-NL"/>
                </w:rPr>
              </w:pPr>
              <w:hyperlink w:anchor="_Toc223007342" w:history="1">
                <w:r w:rsidRPr="00165512">
                  <w:rPr>
                    <w:rStyle w:val="Hyperlink"/>
                    <w:noProof/>
                  </w:rPr>
                  <w:t>Wireframe: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_Toc223007342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426B105" w14:textId="43579E68" w:rsidR="00F7458B" w:rsidRDefault="00F7458B">
              <w:pPr>
                <w:pStyle w:val="Inhopg1"/>
                <w:tabs>
                  <w:tab w:val="right" w:leader="dot" w:pos="9016"/>
                </w:tabs>
                <w:rPr>
                  <w:rFonts w:eastAsiaTheme="minorEastAsia"/>
                  <w:noProof/>
                  <w:lang w:val="en-NL" w:eastAsia="en-NL"/>
                </w:rPr>
              </w:pPr>
              <w:hyperlink w:anchor="_Toc223007343" w:history="1">
                <w:r w:rsidRPr="00165512">
                  <w:rPr>
                    <w:rStyle w:val="Hyperlink"/>
                    <w:noProof/>
                  </w:rPr>
                  <w:t>Links: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_Toc223007343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974A666" w14:textId="3B61EE4C" w:rsidR="00231AB8" w:rsidRDefault="00231AB8">
              <w:r>
                <w:rPr>
                  <w:b/>
                  <w:bCs/>
                  <w:lang w:val="nl-NL"/>
                </w:rPr>
                <w:fldChar w:fldCharType="end"/>
              </w:r>
            </w:p>
          </w:sdtContent>
        </w:sdt>
        <w:p w14:paraId="4B20613C" w14:textId="77777777" w:rsidR="00405AD2" w:rsidRDefault="00405AD2">
          <w:pPr>
            <w:rPr>
              <w:rFonts w:asciiTheme="majorHAnsi" w:eastAsiaTheme="majorEastAsia" w:hAnsiTheme="majorHAnsi" w:cstheme="majorBidi"/>
              <w:color w:val="0F4761" w:themeColor="accent1" w:themeShade="BF"/>
              <w:sz w:val="40"/>
              <w:szCs w:val="40"/>
            </w:rPr>
          </w:pPr>
          <w:r>
            <w:br w:type="page"/>
          </w:r>
        </w:p>
        <w:p w14:paraId="343F0DE5" w14:textId="71F67859" w:rsidR="00405AD2" w:rsidRDefault="003833A2" w:rsidP="006B3483">
          <w:pPr>
            <w:pStyle w:val="Kop1"/>
          </w:pPr>
          <w:bookmarkStart w:id="0" w:name="_Toc223007341"/>
          <w:proofErr w:type="spellStart"/>
          <w:r>
            <w:lastRenderedPageBreak/>
            <w:t>Moodboard</w:t>
          </w:r>
          <w:proofErr w:type="spellEnd"/>
          <w:r w:rsidR="002A29D8">
            <w:t xml:space="preserve"> re</w:t>
          </w:r>
          <w:r w:rsidR="009A5643">
            <w:t>staurant</w:t>
          </w:r>
          <w:bookmarkEnd w:id="0"/>
        </w:p>
        <w:p w14:paraId="210CC89D" w14:textId="1C8E73AE" w:rsidR="00405AD2" w:rsidRDefault="00691304" w:rsidP="003C35D1">
          <w:pPr>
            <w:rPr>
              <w:rFonts w:asciiTheme="majorHAnsi" w:eastAsiaTheme="majorEastAsia" w:hAnsiTheme="majorHAnsi" w:cstheme="majorBidi"/>
              <w:color w:val="0F4761" w:themeColor="accent1" w:themeShade="BF"/>
              <w:sz w:val="40"/>
              <w:szCs w:val="40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8480" behindDoc="0" locked="0" layoutInCell="1" allowOverlap="1" wp14:anchorId="74235772" wp14:editId="31FB9119">
                    <wp:simplePos x="0" y="0"/>
                    <wp:positionH relativeFrom="column">
                      <wp:posOffset>-451362</wp:posOffset>
                    </wp:positionH>
                    <wp:positionV relativeFrom="paragraph">
                      <wp:posOffset>4758728</wp:posOffset>
                    </wp:positionV>
                    <wp:extent cx="1746914" cy="409433"/>
                    <wp:effectExtent l="0" t="0" r="24765" b="10160"/>
                    <wp:wrapNone/>
                    <wp:docPr id="737292807" name="Tekstvak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46914" cy="409433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0614EA65" w14:textId="4C511727" w:rsidR="00293E74" w:rsidRPr="00293E74" w:rsidRDefault="00293E74">
                                <w:pPr>
                                  <w:rPr>
                                    <w:lang w:val="en-US"/>
                                  </w:rPr>
                                </w:pPr>
                                <w:proofErr w:type="spellStart"/>
                                <w:r>
                                  <w:rPr>
                                    <w:lang w:val="en-US"/>
                                  </w:rPr>
                                  <w:t>Letertype</w:t>
                                </w:r>
                                <w:proofErr w:type="spellEnd"/>
                                <w:r>
                                  <w:rPr>
                                    <w:lang w:val="en-US"/>
                                  </w:rPr>
                                  <w:t xml:space="preserve">: </w:t>
                                </w:r>
                                <w:r w:rsidR="007C3524" w:rsidRPr="007C3524">
                                  <w:rPr>
                                    <w:rFonts w:ascii="Open Sans" w:hAnsi="Open Sans" w:cs="Open Sans"/>
                                    <w:lang w:val="en-US"/>
                                  </w:rPr>
                                  <w:t>open sans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4235772" id="Tekstvak 2" o:spid="_x0000_s1029" type="#_x0000_t202" style="position:absolute;margin-left:-35.55pt;margin-top:374.7pt;width:137.55pt;height:32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" fillcolor="white [3201]" strokeweight=".5pt">
                    <v:textbox>
                      <w:txbxContent>
                        <w:p w14:paraId="0614EA65" w14:textId="4C511727" w:rsidR="00293E74" w:rsidRPr="00293E74" w:rsidRDefault="00293E74">
                          <w:pPr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 xml:space="preserve">Letertype: </w:t>
                          </w:r>
                          <w:r w:rsidR="007C3524" w:rsidRPr="007C3524">
                            <w:rPr>
                              <w:rFonts w:ascii="Open Sans" w:hAnsi="Open Sans" w:cs="Open Sans"/>
                              <w:lang w:val="en-US"/>
                            </w:rPr>
                            <w:t>open sans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8820EC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7696" behindDoc="0" locked="0" layoutInCell="1" allowOverlap="1" wp14:anchorId="50DAD3BE" wp14:editId="244A3107">
                    <wp:simplePos x="0" y="0"/>
                    <wp:positionH relativeFrom="column">
                      <wp:posOffset>5445362</wp:posOffset>
                    </wp:positionH>
                    <wp:positionV relativeFrom="paragraph">
                      <wp:posOffset>5840503</wp:posOffset>
                    </wp:positionV>
                    <wp:extent cx="914400" cy="313899"/>
                    <wp:effectExtent l="0" t="0" r="20955" b="10160"/>
                    <wp:wrapNone/>
                    <wp:docPr id="964326819" name="Tekstvak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914400" cy="313899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7CF24483" w14:textId="51622288" w:rsidR="008820EC" w:rsidRDefault="008820EC" w:rsidP="008820EC">
                                <w:r w:rsidRPr="008820EC">
                                  <w:t>#</w:t>
                                </w:r>
                                <w:r w:rsidR="00407987" w:rsidRPr="00407987">
                                  <w:t>FFFFFF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0DAD3BE" id="_x0000_s1030" type="#_x0000_t202" style="position:absolute;margin-left:428.75pt;margin-top:459.9pt;width:1in;height:24.7pt;z-index:25167769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" fillcolor="white [3201]" strokeweight=".5pt">
                    <v:textbox>
                      <w:txbxContent>
                        <w:p w14:paraId="7CF24483" w14:textId="51622288" w:rsidR="008820EC" w:rsidRDefault="008820EC" w:rsidP="008820EC">
                          <w:r w:rsidRPr="008820EC">
                            <w:t>#</w:t>
                          </w:r>
                          <w:r w:rsidR="00407987" w:rsidRPr="00407987">
                            <w:t>FFFFFF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8820EC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5648" behindDoc="0" locked="0" layoutInCell="1" allowOverlap="1" wp14:anchorId="4CDD025C" wp14:editId="2690AC9D">
                    <wp:simplePos x="0" y="0"/>
                    <wp:positionH relativeFrom="column">
                      <wp:posOffset>2019329</wp:posOffset>
                    </wp:positionH>
                    <wp:positionV relativeFrom="paragraph">
                      <wp:posOffset>5792384</wp:posOffset>
                    </wp:positionV>
                    <wp:extent cx="914400" cy="313899"/>
                    <wp:effectExtent l="0" t="0" r="20955" b="10160"/>
                    <wp:wrapNone/>
                    <wp:docPr id="1484156460" name="Tekstvak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914400" cy="313899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00D6668E" w14:textId="31A24EF4" w:rsidR="008820EC" w:rsidRDefault="008820EC" w:rsidP="008820EC">
                                <w:r w:rsidRPr="008820EC">
                                  <w:t>#</w:t>
                                </w:r>
                                <w:r w:rsidR="00691304" w:rsidRPr="00691304">
                                  <w:t>484848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CDD025C" id="_x0000_s1031" type="#_x0000_t202" style="position:absolute;margin-left:159pt;margin-top:456.1pt;width:1in;height:24.7pt;z-index:25167564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" fillcolor="white [3201]" strokeweight=".5pt">
                    <v:textbox>
                      <w:txbxContent>
                        <w:p w14:paraId="00D6668E" w14:textId="31A24EF4" w:rsidR="008820EC" w:rsidRDefault="008820EC" w:rsidP="008820EC">
                          <w:r w:rsidRPr="008820EC">
                            <w:t>#</w:t>
                          </w:r>
                          <w:r w:rsidR="00691304" w:rsidRPr="00691304">
                            <w:t>484848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8820EC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2576" behindDoc="0" locked="0" layoutInCell="1" allowOverlap="1" wp14:anchorId="2A7FE9CF" wp14:editId="07D5A8BA">
                    <wp:simplePos x="0" y="0"/>
                    <wp:positionH relativeFrom="column">
                      <wp:posOffset>3725289</wp:posOffset>
                    </wp:positionH>
                    <wp:positionV relativeFrom="paragraph">
                      <wp:posOffset>5839640</wp:posOffset>
                    </wp:positionV>
                    <wp:extent cx="914400" cy="313899"/>
                    <wp:effectExtent l="0" t="0" r="20955" b="10160"/>
                    <wp:wrapNone/>
                    <wp:docPr id="1883522670" name="Tekstvak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914400" cy="313899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24DD241F" w14:textId="0EFAD4E2" w:rsidR="00F059CA" w:rsidRDefault="008820EC">
                                <w:r w:rsidRPr="008820EC">
                                  <w:t>#00754A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A7FE9CF" id="_x0000_s1032" type="#_x0000_t202" style="position:absolute;margin-left:293.35pt;margin-top:459.8pt;width:1in;height:24.7pt;z-index:25167257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" fillcolor="white [3201]" strokeweight=".5pt">
                    <v:textbox>
                      <w:txbxContent>
                        <w:p w14:paraId="24DD241F" w14:textId="0EFAD4E2" w:rsidR="00F059CA" w:rsidRDefault="008820EC">
                          <w:r w:rsidRPr="008820EC">
                            <w:t>#00754A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8820EC" w:rsidRPr="00BB02A3">
            <w:rPr>
              <w:noProof/>
            </w:rPr>
            <w:drawing>
              <wp:anchor distT="0" distB="0" distL="114300" distR="114300" simplePos="0" relativeHeight="251673600" behindDoc="0" locked="0" layoutInCell="1" allowOverlap="1" wp14:anchorId="69CCA813" wp14:editId="4E245E50">
                <wp:simplePos x="0" y="0"/>
                <wp:positionH relativeFrom="margin">
                  <wp:posOffset>1653379</wp:posOffset>
                </wp:positionH>
                <wp:positionV relativeFrom="paragraph">
                  <wp:posOffset>4468618</wp:posOffset>
                </wp:positionV>
                <wp:extent cx="4883401" cy="1276416"/>
                <wp:effectExtent l="0" t="0" r="0" b="0"/>
                <wp:wrapNone/>
                <wp:docPr id="873908738" name="Afbeelding 1" descr="Afbeelding met schermopname, Rechthoek, plein, Kleurrijkheid&#10;&#10;Door AI gegenereerde inhoud is mogelijk onjuis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3908738" name="Afbeelding 1" descr="Afbeelding met schermopname, Rechthoek, plein, Kleurrijkheid&#10;&#10;Door AI gegenereerde inhoud is mogelijk onjuist."/>
                        <pic:cNvPicPr/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83401" cy="12764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 w:rsidR="00EA04F9" w:rsidRPr="00ED69BA"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465DBEF9" wp14:editId="3C92F09E">
                <wp:simplePos x="0" y="0"/>
                <wp:positionH relativeFrom="margin">
                  <wp:posOffset>-538622</wp:posOffset>
                </wp:positionH>
                <wp:positionV relativeFrom="paragraph">
                  <wp:posOffset>2550501</wp:posOffset>
                </wp:positionV>
                <wp:extent cx="5186149" cy="1815669"/>
                <wp:effectExtent l="0" t="0" r="0" b="0"/>
                <wp:wrapNone/>
                <wp:docPr id="1630521085" name="Afbeelding 1" descr="Afbeelding met tekst, schermopname&#10;&#10;Door AI gegenereerde inhoud is mogelijk onjuis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0521085" name="Afbeelding 1" descr="Afbeelding met tekst, schermopname&#10;&#10;Door AI gegenereerde inhoud is mogelijk onjuist."/>
                        <pic:cNvPicPr/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86149" cy="18156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66195D" w:rsidRPr="0066195D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0B01814D" wp14:editId="774DCF9F">
                <wp:simplePos x="0" y="0"/>
                <wp:positionH relativeFrom="column">
                  <wp:posOffset>-443552</wp:posOffset>
                </wp:positionH>
                <wp:positionV relativeFrom="paragraph">
                  <wp:posOffset>210763</wp:posOffset>
                </wp:positionV>
                <wp:extent cx="4865427" cy="2223025"/>
                <wp:effectExtent l="0" t="0" r="0" b="6350"/>
                <wp:wrapNone/>
                <wp:docPr id="1399170811" name="Afbeelding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9170811" name=""/>
                        <pic:cNvPicPr/>
                      </pic:nvPicPr>
                      <pic:blipFill>
                        <a:blip r:embed="rId1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77034" cy="22283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37791C">
            <w:br/>
          </w:r>
          <w:r w:rsidR="00405AD2">
            <w:br w:type="page"/>
          </w:r>
        </w:p>
        <w:p w14:paraId="006378D7" w14:textId="1847B218" w:rsidR="00436EE4" w:rsidRDefault="00436EE4" w:rsidP="0064750C">
          <w:pPr>
            <w:pStyle w:val="Kop1"/>
          </w:pPr>
          <w:bookmarkStart w:id="1" w:name="_Toc223007342"/>
          <w:r>
            <w:lastRenderedPageBreak/>
            <w:t>Wireframe:</w:t>
          </w:r>
          <w:bookmarkEnd w:id="1"/>
        </w:p>
        <w:p w14:paraId="3456F59D" w14:textId="77777777" w:rsidR="002168A9" w:rsidRDefault="002168A9">
          <w:r w:rsidRPr="002168A9">
            <w:rPr>
              <w:noProof/>
            </w:rPr>
            <w:drawing>
              <wp:inline distT="0" distB="0" distL="0" distR="0" wp14:anchorId="34507805" wp14:editId="3B393052">
                <wp:extent cx="5731510" cy="3917315"/>
                <wp:effectExtent l="0" t="0" r="2540" b="6985"/>
                <wp:docPr id="1676988449" name="Afbeelding 1" descr="Afbeelding met schermopname, Rechthoek, plein, diagram&#10;&#10;Door AI gegenereerde inhoud is mogelijk onjuis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6988449" name="Afbeelding 1" descr="Afbeelding met schermopname, Rechthoek, plein, diagram&#10;&#10;Door AI gegenereerde inhoud is mogelijk onjuist."/>
                        <pic:cNvPicPr/>
                      </pic:nvPicPr>
                      <pic:blipFill>
                        <a:blip r:embed="rId1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39173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D6550E0" w14:textId="1F5B7148" w:rsidR="002168A9" w:rsidRPr="002168A9" w:rsidRDefault="00547EAA">
          <w:r w:rsidRPr="00547EAA">
            <w:rPr>
              <w:noProof/>
            </w:rPr>
            <w:drawing>
              <wp:inline distT="0" distB="0" distL="0" distR="0" wp14:anchorId="1215956D" wp14:editId="02BDE783">
                <wp:extent cx="5731510" cy="3622040"/>
                <wp:effectExtent l="0" t="0" r="2540" b="0"/>
                <wp:docPr id="1722388962" name="Afbeelding 1" descr="Afbeelding met schermopname, ontwerp&#10;&#10;Door AI gegenereerde inhoud is mogelijk onjuis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22388962" name="Afbeelding 1" descr="Afbeelding met schermopname, ontwerp&#10;&#10;Door AI gegenereerde inhoud is mogelijk onjuist."/>
                        <pic:cNvPicPr/>
                      </pic:nvPicPr>
                      <pic:blipFill>
                        <a:blip r:embed="rId1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362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436EE4">
            <w:br w:type="page"/>
          </w:r>
        </w:p>
        <w:p w14:paraId="31E6E23D" w14:textId="705235E9" w:rsidR="00436EE4" w:rsidRDefault="00436EE4" w:rsidP="00436EE4">
          <w:pPr>
            <w:pStyle w:val="Kop1"/>
          </w:pPr>
          <w:bookmarkStart w:id="2" w:name="_Toc223007343"/>
          <w:r>
            <w:lastRenderedPageBreak/>
            <w:t>Links:</w:t>
          </w:r>
        </w:p>
      </w:sdtContent>
    </w:sdt>
    <w:bookmarkEnd w:id="2" w:displacedByCustomXml="prev"/>
    <w:p w14:paraId="5F8860D4" w14:textId="27DBAF75" w:rsidR="00436EE4" w:rsidRPr="00816A03" w:rsidRDefault="00436EE4" w:rsidP="00436EE4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436EE4">
        <w:t xml:space="preserve"> </w:t>
      </w:r>
      <w:r>
        <w:t>Trello:</w:t>
      </w:r>
    </w:p>
    <w:p w14:paraId="0DF78ED1" w14:textId="7FF798A8" w:rsidR="00436EE4" w:rsidRDefault="00222056" w:rsidP="00436EE4">
      <w:hyperlink r:id="rId15" w:history="1">
        <w:r w:rsidRPr="00371965">
          <w:rPr>
            <w:rStyle w:val="Hyperlink"/>
          </w:rPr>
          <w:t>https://trello.com/b/40BMrwvq/webapplicatie-1</w:t>
        </w:r>
      </w:hyperlink>
    </w:p>
    <w:p w14:paraId="2A731564" w14:textId="77777777" w:rsidR="00222056" w:rsidRDefault="00222056" w:rsidP="00436EE4"/>
    <w:p w14:paraId="7306A837" w14:textId="74673381" w:rsidR="00C0387D" w:rsidRDefault="00436EE4" w:rsidP="00436EE4">
      <w:proofErr w:type="spellStart"/>
      <w:r>
        <w:t>Github</w:t>
      </w:r>
      <w:proofErr w:type="spellEnd"/>
      <w:r>
        <w:t>:</w:t>
      </w:r>
    </w:p>
    <w:p w14:paraId="6032646D" w14:textId="421484ED" w:rsidR="008B6A6A" w:rsidRDefault="00222056" w:rsidP="00436EE4">
      <w:hyperlink r:id="rId16" w:history="1">
        <w:r w:rsidRPr="00371965">
          <w:rPr>
            <w:rStyle w:val="Hyperlink"/>
          </w:rPr>
          <w:t>https://github.com/wimfokker/Webapplicatie-1</w:t>
        </w:r>
      </w:hyperlink>
    </w:p>
    <w:p w14:paraId="1A344B4D" w14:textId="77777777" w:rsidR="00222056" w:rsidRDefault="00222056" w:rsidP="00436EE4"/>
    <w:p w14:paraId="31DA5CC1" w14:textId="72A009EB" w:rsidR="00222056" w:rsidRDefault="008D7064" w:rsidP="00436EE4">
      <w:r>
        <w:t xml:space="preserve">Prompt </w:t>
      </w:r>
      <w:proofErr w:type="spellStart"/>
      <w:r>
        <w:t>voor</w:t>
      </w:r>
      <w:proofErr w:type="spellEnd"/>
      <w:r>
        <w:t xml:space="preserve"> de website</w:t>
      </w:r>
      <w:r w:rsidR="00222056">
        <w:t>:</w:t>
      </w:r>
    </w:p>
    <w:p w14:paraId="6F734D65" w14:textId="77777777" w:rsidR="008D7064" w:rsidRPr="008D7064" w:rsidRDefault="008D7064" w:rsidP="008D7064">
      <w:r w:rsidRPr="008D7064">
        <w:t xml:space="preserve">Maak </w:t>
      </w:r>
      <w:proofErr w:type="spellStart"/>
      <w:r w:rsidRPr="008D7064">
        <w:t>een</w:t>
      </w:r>
      <w:proofErr w:type="spellEnd"/>
      <w:r w:rsidRPr="008D7064">
        <w:t xml:space="preserve"> </w:t>
      </w:r>
      <w:proofErr w:type="spellStart"/>
      <w:r w:rsidRPr="008D7064">
        <w:t>sematische</w:t>
      </w:r>
      <w:proofErr w:type="spellEnd"/>
      <w:r w:rsidRPr="008D7064">
        <w:t xml:space="preserve"> HTML </w:t>
      </w:r>
      <w:proofErr w:type="spellStart"/>
      <w:r w:rsidRPr="008D7064">
        <w:t>structuur</w:t>
      </w:r>
      <w:proofErr w:type="spellEnd"/>
      <w:r w:rsidRPr="008D7064">
        <w:t xml:space="preserve"> </w:t>
      </w:r>
      <w:proofErr w:type="spellStart"/>
      <w:r w:rsidRPr="008D7064">
        <w:t>voor</w:t>
      </w:r>
      <w:proofErr w:type="spellEnd"/>
      <w:r w:rsidRPr="008D7064">
        <w:t xml:space="preserve"> </w:t>
      </w:r>
      <w:proofErr w:type="spellStart"/>
      <w:r w:rsidRPr="008D7064">
        <w:t>een</w:t>
      </w:r>
      <w:proofErr w:type="spellEnd"/>
      <w:r w:rsidRPr="008D7064">
        <w:t xml:space="preserve"> burger restaurant.</w:t>
      </w:r>
    </w:p>
    <w:p w14:paraId="356D117B" w14:textId="77777777" w:rsidR="008D7064" w:rsidRPr="008D7064" w:rsidRDefault="008D7064" w:rsidP="008D7064">
      <w:proofErr w:type="spellStart"/>
      <w:r w:rsidRPr="008D7064">
        <w:t>Doelgroep</w:t>
      </w:r>
      <w:proofErr w:type="spellEnd"/>
      <w:r w:rsidRPr="008D7064">
        <w:t xml:space="preserve">: 20-45 </w:t>
      </w:r>
      <w:proofErr w:type="spellStart"/>
      <w:r w:rsidRPr="008D7064">
        <w:t>jaar</w:t>
      </w:r>
      <w:proofErr w:type="spellEnd"/>
      <w:r w:rsidRPr="008D7064">
        <w:t xml:space="preserve">. Stijl: </w:t>
      </w:r>
      <w:proofErr w:type="spellStart"/>
      <w:r w:rsidRPr="008D7064">
        <w:t>minimalistish</w:t>
      </w:r>
      <w:proofErr w:type="spellEnd"/>
      <w:r w:rsidRPr="008D7064">
        <w:t>.</w:t>
      </w:r>
    </w:p>
    <w:p w14:paraId="344463D7" w14:textId="77777777" w:rsidR="008D7064" w:rsidRPr="008D7064" w:rsidRDefault="008D7064" w:rsidP="008D7064">
      <w:proofErr w:type="spellStart"/>
      <w:r w:rsidRPr="008D7064">
        <w:t>Kleuren</w:t>
      </w:r>
      <w:proofErr w:type="spellEnd"/>
      <w:r w:rsidRPr="008D7064">
        <w:t xml:space="preserve">: Groen (#00754A) met </w:t>
      </w:r>
      <w:proofErr w:type="spellStart"/>
      <w:r w:rsidRPr="008D7064">
        <w:t>veel</w:t>
      </w:r>
      <w:proofErr w:type="spellEnd"/>
      <w:r w:rsidRPr="008D7064">
        <w:t xml:space="preserve"> wit </w:t>
      </w:r>
      <w:proofErr w:type="spellStart"/>
      <w:r w:rsidRPr="008D7064">
        <w:t>achtergrond</w:t>
      </w:r>
      <w:proofErr w:type="spellEnd"/>
      <w:r w:rsidRPr="008D7064">
        <w:t xml:space="preserve">, </w:t>
      </w:r>
      <w:proofErr w:type="spellStart"/>
      <w:r w:rsidRPr="008D7064">
        <w:t>grijs</w:t>
      </w:r>
      <w:proofErr w:type="spellEnd"/>
      <w:r w:rsidRPr="008D7064">
        <w:t xml:space="preserve"> </w:t>
      </w:r>
      <w:proofErr w:type="spellStart"/>
      <w:r w:rsidRPr="008D7064">
        <w:t>lettertypen</w:t>
      </w:r>
      <w:proofErr w:type="spellEnd"/>
      <w:r w:rsidRPr="008D7064">
        <w:t xml:space="preserve"> (#484848) </w:t>
      </w:r>
      <w:proofErr w:type="spellStart"/>
      <w:r w:rsidRPr="008D7064">
        <w:t>Gebrijk</w:t>
      </w:r>
      <w:proofErr w:type="spellEnd"/>
      <w:r w:rsidRPr="008D7064">
        <w:t xml:space="preserve"> CSS met </w:t>
      </w:r>
      <w:proofErr w:type="spellStart"/>
      <w:r w:rsidRPr="008D7064">
        <w:t>flexblok</w:t>
      </w:r>
      <w:proofErr w:type="spellEnd"/>
      <w:r w:rsidRPr="008D7064">
        <w:t xml:space="preserve"> layout.</w:t>
      </w:r>
    </w:p>
    <w:p w14:paraId="3EB705DF" w14:textId="77777777" w:rsidR="008D7064" w:rsidRPr="008D7064" w:rsidRDefault="008D7064" w:rsidP="008D7064">
      <w:r w:rsidRPr="008D7064">
        <w:t xml:space="preserve">De website </w:t>
      </w:r>
      <w:proofErr w:type="spellStart"/>
      <w:r w:rsidRPr="008D7064">
        <w:t>moet</w:t>
      </w:r>
      <w:proofErr w:type="spellEnd"/>
      <w:r w:rsidRPr="008D7064">
        <w:t xml:space="preserve"> rust </w:t>
      </w:r>
      <w:proofErr w:type="spellStart"/>
      <w:r w:rsidRPr="008D7064">
        <w:t>en</w:t>
      </w:r>
      <w:proofErr w:type="spellEnd"/>
      <w:r w:rsidRPr="008D7064">
        <w:t xml:space="preserve"> </w:t>
      </w:r>
      <w:proofErr w:type="spellStart"/>
      <w:r w:rsidRPr="008D7064">
        <w:t>ruimte</w:t>
      </w:r>
      <w:proofErr w:type="spellEnd"/>
      <w:r w:rsidRPr="008D7064">
        <w:t xml:space="preserve"> </w:t>
      </w:r>
      <w:proofErr w:type="spellStart"/>
      <w:r w:rsidRPr="008D7064">
        <w:t>uistrallen</w:t>
      </w:r>
      <w:proofErr w:type="spellEnd"/>
      <w:r w:rsidRPr="008D7064">
        <w:t xml:space="preserve">. </w:t>
      </w:r>
      <w:proofErr w:type="spellStart"/>
      <w:r w:rsidRPr="008D7064">
        <w:t>gebruik</w:t>
      </w:r>
      <w:proofErr w:type="spellEnd"/>
      <w:r w:rsidRPr="008D7064">
        <w:t xml:space="preserve"> </w:t>
      </w:r>
      <w:proofErr w:type="spellStart"/>
      <w:r w:rsidRPr="008D7064">
        <w:t>een</w:t>
      </w:r>
      <w:proofErr w:type="spellEnd"/>
      <w:r w:rsidRPr="008D7064">
        <w:t xml:space="preserve"> </w:t>
      </w:r>
      <w:proofErr w:type="spellStart"/>
      <w:r w:rsidRPr="008D7064">
        <w:t>minimalistish</w:t>
      </w:r>
      <w:proofErr w:type="spellEnd"/>
      <w:r w:rsidRPr="008D7064">
        <w:t xml:space="preserve"> </w:t>
      </w:r>
      <w:proofErr w:type="spellStart"/>
      <w:r w:rsidRPr="008D7064">
        <w:t>stijl</w:t>
      </w:r>
      <w:proofErr w:type="spellEnd"/>
      <w:r w:rsidRPr="008D7064">
        <w:t>.</w:t>
      </w:r>
    </w:p>
    <w:p w14:paraId="2CA8DDF8" w14:textId="77777777" w:rsidR="00222056" w:rsidRPr="008D7064" w:rsidRDefault="00222056" w:rsidP="00436EE4"/>
    <w:sectPr w:rsidR="00222056" w:rsidRPr="008D7064" w:rsidSect="00C648B8">
      <w:headerReference w:type="default" r:id="rId17"/>
      <w:footerReference w:type="default" r:id="rId18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6A165" w14:textId="77777777" w:rsidR="000A3E96" w:rsidRDefault="000A3E96" w:rsidP="00822353">
      <w:pPr>
        <w:spacing w:after="0" w:line="240" w:lineRule="auto"/>
      </w:pPr>
      <w:r>
        <w:separator/>
      </w:r>
    </w:p>
  </w:endnote>
  <w:endnote w:type="continuationSeparator" w:id="0">
    <w:p w14:paraId="2155F554" w14:textId="77777777" w:rsidR="000A3E96" w:rsidRDefault="000A3E96" w:rsidP="008223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93860806"/>
      <w:docPartObj>
        <w:docPartGallery w:val="Page Numbers (Bottom of Page)"/>
        <w:docPartUnique/>
      </w:docPartObj>
    </w:sdtPr>
    <w:sdtContent>
      <w:p w14:paraId="33444DA5" w14:textId="77777777" w:rsidR="00A50376" w:rsidRDefault="00A50376">
        <w:pPr>
          <w:pStyle w:val="Voetteks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nl-NL"/>
          </w:rPr>
          <w:t>2</w:t>
        </w:r>
        <w:r>
          <w:fldChar w:fldCharType="end"/>
        </w:r>
      </w:p>
    </w:sdtContent>
  </w:sdt>
  <w:p w14:paraId="5E637746" w14:textId="77777777" w:rsidR="002F69F5" w:rsidRDefault="002F69F5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94967" w14:textId="77777777" w:rsidR="000A3E96" w:rsidRDefault="000A3E96" w:rsidP="00822353">
      <w:pPr>
        <w:spacing w:after="0" w:line="240" w:lineRule="auto"/>
      </w:pPr>
      <w:r>
        <w:separator/>
      </w:r>
    </w:p>
  </w:footnote>
  <w:footnote w:type="continuationSeparator" w:id="0">
    <w:p w14:paraId="21B2156C" w14:textId="77777777" w:rsidR="000A3E96" w:rsidRDefault="000A3E96" w:rsidP="008223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E2742" w14:textId="77777777" w:rsidR="008C05E7" w:rsidRDefault="008C05E7">
    <w:pPr>
      <w:pStyle w:val="Koptekst"/>
    </w:pPr>
  </w:p>
  <w:p w14:paraId="5334C825" w14:textId="77777777" w:rsidR="00822353" w:rsidRPr="008A48E2" w:rsidRDefault="00822353">
    <w:pPr>
      <w:pStyle w:val="Koptekst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2CF"/>
    <w:rsid w:val="0002474B"/>
    <w:rsid w:val="000A3E96"/>
    <w:rsid w:val="000B0704"/>
    <w:rsid w:val="001A3F6B"/>
    <w:rsid w:val="001B4910"/>
    <w:rsid w:val="001F2F17"/>
    <w:rsid w:val="002168A9"/>
    <w:rsid w:val="00222056"/>
    <w:rsid w:val="00231AB8"/>
    <w:rsid w:val="0027108A"/>
    <w:rsid w:val="00293E74"/>
    <w:rsid w:val="002A29D8"/>
    <w:rsid w:val="002B0812"/>
    <w:rsid w:val="002C1E95"/>
    <w:rsid w:val="002F69F5"/>
    <w:rsid w:val="003105D7"/>
    <w:rsid w:val="0033150A"/>
    <w:rsid w:val="00362AD6"/>
    <w:rsid w:val="0037791C"/>
    <w:rsid w:val="003833A2"/>
    <w:rsid w:val="003C35D1"/>
    <w:rsid w:val="003C736B"/>
    <w:rsid w:val="00405AD2"/>
    <w:rsid w:val="00407987"/>
    <w:rsid w:val="004160D1"/>
    <w:rsid w:val="004175C3"/>
    <w:rsid w:val="00423D65"/>
    <w:rsid w:val="00436EE4"/>
    <w:rsid w:val="00517F9E"/>
    <w:rsid w:val="00547EAA"/>
    <w:rsid w:val="00572DEC"/>
    <w:rsid w:val="0057446B"/>
    <w:rsid w:val="005F6D32"/>
    <w:rsid w:val="0064750C"/>
    <w:rsid w:val="0066195D"/>
    <w:rsid w:val="00691304"/>
    <w:rsid w:val="006B3483"/>
    <w:rsid w:val="006E40C3"/>
    <w:rsid w:val="006F7C0A"/>
    <w:rsid w:val="00787085"/>
    <w:rsid w:val="007C3524"/>
    <w:rsid w:val="00816A03"/>
    <w:rsid w:val="00822353"/>
    <w:rsid w:val="0084264C"/>
    <w:rsid w:val="008820EC"/>
    <w:rsid w:val="008A48E2"/>
    <w:rsid w:val="008B6A6A"/>
    <w:rsid w:val="008C05E7"/>
    <w:rsid w:val="008D7064"/>
    <w:rsid w:val="008F19C5"/>
    <w:rsid w:val="00922415"/>
    <w:rsid w:val="00944226"/>
    <w:rsid w:val="00961BEE"/>
    <w:rsid w:val="00995ACD"/>
    <w:rsid w:val="009A5643"/>
    <w:rsid w:val="009B0221"/>
    <w:rsid w:val="009E06E2"/>
    <w:rsid w:val="009E431C"/>
    <w:rsid w:val="00A50376"/>
    <w:rsid w:val="00AB0E6C"/>
    <w:rsid w:val="00AC0E64"/>
    <w:rsid w:val="00AC6DCD"/>
    <w:rsid w:val="00B510E5"/>
    <w:rsid w:val="00B86A13"/>
    <w:rsid w:val="00BA7D5C"/>
    <w:rsid w:val="00BB02A3"/>
    <w:rsid w:val="00BE106E"/>
    <w:rsid w:val="00BF22C1"/>
    <w:rsid w:val="00BF31C3"/>
    <w:rsid w:val="00C0387D"/>
    <w:rsid w:val="00C648B8"/>
    <w:rsid w:val="00CD36BF"/>
    <w:rsid w:val="00CD64EE"/>
    <w:rsid w:val="00CE0374"/>
    <w:rsid w:val="00D2739D"/>
    <w:rsid w:val="00D3176B"/>
    <w:rsid w:val="00D63C52"/>
    <w:rsid w:val="00DC42CF"/>
    <w:rsid w:val="00DE08A1"/>
    <w:rsid w:val="00E27C48"/>
    <w:rsid w:val="00E30A5F"/>
    <w:rsid w:val="00EA04F9"/>
    <w:rsid w:val="00ED69BA"/>
    <w:rsid w:val="00F059CA"/>
    <w:rsid w:val="00F7458B"/>
    <w:rsid w:val="00F858F1"/>
    <w:rsid w:val="00FA5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AA1A3F"/>
  <w15:chartTrackingRefBased/>
  <w15:docId w15:val="{05DF0007-EDD0-441B-8E91-D5F12612B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F858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F858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F858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858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858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858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858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858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858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858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F858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F858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858F1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858F1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858F1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858F1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858F1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858F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F858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858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858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858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F858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858F1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F858F1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F858F1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858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858F1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F858F1"/>
    <w:rPr>
      <w:b/>
      <w:bCs/>
      <w:smallCaps/>
      <w:color w:val="0F4761" w:themeColor="accent1" w:themeShade="BF"/>
      <w:spacing w:val="5"/>
    </w:rPr>
  </w:style>
  <w:style w:type="paragraph" w:styleId="Geenafstand">
    <w:name w:val="No Spacing"/>
    <w:link w:val="GeenafstandChar"/>
    <w:uiPriority w:val="1"/>
    <w:qFormat/>
    <w:rsid w:val="00C648B8"/>
    <w:pPr>
      <w:spacing w:after="0" w:line="240" w:lineRule="auto"/>
    </w:pPr>
    <w:rPr>
      <w:rFonts w:eastAsiaTheme="minorEastAsia"/>
      <w:kern w:val="0"/>
      <w:sz w:val="22"/>
      <w:szCs w:val="22"/>
      <w:lang w:eastAsia="en-NL"/>
      <w14:ligatures w14:val="none"/>
    </w:rPr>
  </w:style>
  <w:style w:type="character" w:customStyle="1" w:styleId="GeenafstandChar">
    <w:name w:val="Geen afstand Char"/>
    <w:basedOn w:val="Standaardalinea-lettertype"/>
    <w:link w:val="Geenafstand"/>
    <w:uiPriority w:val="1"/>
    <w:rsid w:val="00C648B8"/>
    <w:rPr>
      <w:rFonts w:eastAsiaTheme="minorEastAsia"/>
      <w:kern w:val="0"/>
      <w:sz w:val="22"/>
      <w:szCs w:val="22"/>
      <w:lang w:eastAsia="en-NL"/>
      <w14:ligatures w14:val="none"/>
    </w:rPr>
  </w:style>
  <w:style w:type="paragraph" w:styleId="Koptekst">
    <w:name w:val="header"/>
    <w:basedOn w:val="Standaard"/>
    <w:link w:val="KoptekstChar"/>
    <w:uiPriority w:val="99"/>
    <w:unhideWhenUsed/>
    <w:rsid w:val="008223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822353"/>
  </w:style>
  <w:style w:type="paragraph" w:styleId="Voettekst">
    <w:name w:val="footer"/>
    <w:basedOn w:val="Standaard"/>
    <w:link w:val="VoettekstChar"/>
    <w:uiPriority w:val="99"/>
    <w:unhideWhenUsed/>
    <w:rsid w:val="008223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822353"/>
  </w:style>
  <w:style w:type="paragraph" w:styleId="Kopvaninhoudsopgave">
    <w:name w:val="TOC Heading"/>
    <w:basedOn w:val="Kop1"/>
    <w:next w:val="Standaard"/>
    <w:uiPriority w:val="39"/>
    <w:unhideWhenUsed/>
    <w:qFormat/>
    <w:rsid w:val="00D2739D"/>
    <w:pPr>
      <w:spacing w:before="240" w:after="0" w:line="259" w:lineRule="auto"/>
      <w:outlineLvl w:val="9"/>
    </w:pPr>
    <w:rPr>
      <w:kern w:val="0"/>
      <w:sz w:val="32"/>
      <w:szCs w:val="32"/>
      <w:lang w:val="nl-NL" w:eastAsia="nl-NL"/>
      <w14:ligatures w14:val="none"/>
    </w:rPr>
  </w:style>
  <w:style w:type="paragraph" w:styleId="Inhopg1">
    <w:name w:val="toc 1"/>
    <w:basedOn w:val="Standaard"/>
    <w:next w:val="Standaard"/>
    <w:autoRedefine/>
    <w:uiPriority w:val="39"/>
    <w:unhideWhenUsed/>
    <w:rsid w:val="00D2739D"/>
    <w:pPr>
      <w:spacing w:after="100"/>
    </w:pPr>
    <w:rPr>
      <w:lang w:val="nl-NL"/>
    </w:rPr>
  </w:style>
  <w:style w:type="character" w:styleId="Hyperlink">
    <w:name w:val="Hyperlink"/>
    <w:basedOn w:val="Standaardalinea-lettertype"/>
    <w:uiPriority w:val="99"/>
    <w:unhideWhenUsed/>
    <w:rsid w:val="00D2739D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2220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wimfokker/Webapplicatie-1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trello.com/b/40BMrwvq/webapplicatie-1" TargetMode="Externa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imfo\OneDrive%20-%20ROC%20Nijmegen\School\Basis%20ICT\basis%20ICT1\Word-Sjabloon.dotx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Wim Fokker
student 1217945
Klas TIA4v1a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2A8E034-10C5-4983-9E2A-91A38D3424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Word-Sjabloon.dotx</Template>
  <TotalTime>201</TotalTime>
  <Pages>5</Pages>
  <Words>131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[voorblad basis ict words]</vt:lpstr>
    </vt:vector>
  </TitlesOfParts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[Webapplicatie 1]</dc:title>
  <dc:subject>Wim Fokker</dc:subject>
  <dc:creator>Wim Fokker</dc:creator>
  <cp:keywords/>
  <dc:description/>
  <cp:lastModifiedBy>Fokker, Wim</cp:lastModifiedBy>
  <cp:revision>44</cp:revision>
  <dcterms:created xsi:type="dcterms:W3CDTF">2026-02-26T11:17:00Z</dcterms:created>
  <dcterms:modified xsi:type="dcterms:W3CDTF">2026-03-30T13:23:00Z</dcterms:modified>
</cp:coreProperties>
</file>